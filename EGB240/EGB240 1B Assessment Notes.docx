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53A64" w14:textId="77777777" w:rsidR="0011570A" w:rsidRDefault="00B502C2" w:rsidP="0011570A">
      <w:pPr>
        <w:pStyle w:val="Heading1"/>
      </w:pPr>
      <w:r>
        <w:t xml:space="preserve">EGB240 </w:t>
      </w:r>
      <w:r w:rsidR="00CB0A02">
        <w:t>1B Assessment</w:t>
      </w:r>
    </w:p>
    <w:p w14:paraId="33ADFE32" w14:textId="77777777" w:rsidR="0011570A" w:rsidRPr="00CB0A02" w:rsidRDefault="0011570A" w:rsidP="00CB0A02">
      <w:pPr>
        <w:rPr>
          <w:u w:val="single"/>
        </w:rPr>
      </w:pPr>
    </w:p>
    <w:p w14:paraId="34FDA559" w14:textId="77777777" w:rsidR="0011570A" w:rsidRDefault="0011570A" w:rsidP="0011570A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136B3ED" wp14:editId="2AA1398E">
            <wp:extent cx="5732145" cy="2574925"/>
            <wp:effectExtent l="0" t="0" r="0" b="317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2 at 11.35.13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115E" w14:textId="77777777" w:rsidR="0011570A" w:rsidRDefault="0011570A" w:rsidP="0011570A">
      <w:pPr>
        <w:pStyle w:val="ListBullet"/>
        <w:numPr>
          <w:ilvl w:val="0"/>
          <w:numId w:val="0"/>
        </w:numPr>
        <w:ind w:left="432" w:hanging="432"/>
      </w:pPr>
      <w:r>
        <w:rPr>
          <w:noProof/>
        </w:rPr>
        <w:drawing>
          <wp:inline distT="0" distB="0" distL="0" distR="0" wp14:anchorId="0629C7BE" wp14:editId="0BE08A1F">
            <wp:extent cx="5732145" cy="3326765"/>
            <wp:effectExtent l="0" t="0" r="0" b="63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12 at 11.35.5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E1F2" w14:textId="77777777" w:rsidR="0011570A" w:rsidRDefault="0011570A" w:rsidP="0011570A">
      <w:pPr>
        <w:pStyle w:val="ListBullet"/>
        <w:numPr>
          <w:ilvl w:val="0"/>
          <w:numId w:val="0"/>
        </w:numPr>
        <w:ind w:left="432" w:hanging="432"/>
      </w:pPr>
    </w:p>
    <w:p w14:paraId="0C9BCD7F" w14:textId="77777777" w:rsidR="0011570A" w:rsidRDefault="0011570A" w:rsidP="0011570A">
      <w:pPr>
        <w:pStyle w:val="ListBullet"/>
        <w:numPr>
          <w:ilvl w:val="0"/>
          <w:numId w:val="0"/>
        </w:numPr>
        <w:ind w:left="432" w:hanging="432"/>
      </w:pPr>
    </w:p>
    <w:p w14:paraId="50273DAE" w14:textId="77777777" w:rsidR="0011570A" w:rsidRDefault="0011570A" w:rsidP="0011570A">
      <w:pPr>
        <w:pStyle w:val="ListBullet"/>
        <w:numPr>
          <w:ilvl w:val="0"/>
          <w:numId w:val="0"/>
        </w:numPr>
        <w:ind w:left="432" w:hanging="432"/>
      </w:pPr>
    </w:p>
    <w:p w14:paraId="0C760D10" w14:textId="77777777" w:rsidR="0011570A" w:rsidRDefault="0011570A" w:rsidP="0011570A">
      <w:pPr>
        <w:pStyle w:val="ListBullet"/>
        <w:numPr>
          <w:ilvl w:val="0"/>
          <w:numId w:val="0"/>
        </w:numPr>
        <w:ind w:left="432" w:hanging="432"/>
      </w:pPr>
    </w:p>
    <w:p w14:paraId="27DFD1EA" w14:textId="77777777" w:rsidR="0011570A" w:rsidRDefault="0011570A" w:rsidP="0011570A">
      <w:pPr>
        <w:pStyle w:val="ListBullet"/>
        <w:numPr>
          <w:ilvl w:val="0"/>
          <w:numId w:val="0"/>
        </w:numPr>
        <w:ind w:left="432" w:hanging="432"/>
      </w:pPr>
      <w:r>
        <w:rPr>
          <w:noProof/>
        </w:rPr>
        <w:lastRenderedPageBreak/>
        <w:drawing>
          <wp:inline distT="0" distB="0" distL="0" distR="0" wp14:anchorId="401F8B09" wp14:editId="1525AA35">
            <wp:extent cx="4676775" cy="2554171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12 at 11.36.11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919" cy="256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D333" w14:textId="77777777" w:rsidR="00CB0A02" w:rsidRPr="00CB0A02" w:rsidRDefault="00CB0A02" w:rsidP="0011570A">
      <w:pPr>
        <w:pStyle w:val="ListBullet"/>
        <w:numPr>
          <w:ilvl w:val="0"/>
          <w:numId w:val="0"/>
        </w:numPr>
        <w:ind w:left="432" w:hanging="432"/>
        <w:rPr>
          <w:b/>
          <w:bCs/>
          <w:color w:val="00B050"/>
        </w:rPr>
      </w:pPr>
      <w:r w:rsidRPr="00CB0A02">
        <w:rPr>
          <w:b/>
          <w:bCs/>
          <w:color w:val="00B050"/>
        </w:rPr>
        <w:t>Sawtooth Falling | 2400fmin | 5200fmax | 25finc</w:t>
      </w:r>
    </w:p>
    <w:p w14:paraId="12A73986" w14:textId="77777777" w:rsidR="0011570A" w:rsidRDefault="0011570A" w:rsidP="0011570A">
      <w:pPr>
        <w:pStyle w:val="ListBullet"/>
        <w:numPr>
          <w:ilvl w:val="0"/>
          <w:numId w:val="0"/>
        </w:numPr>
      </w:pPr>
    </w:p>
    <w:p w14:paraId="34569608" w14:textId="77777777" w:rsidR="0011570A" w:rsidRDefault="0011570A" w:rsidP="0011570A">
      <w:pPr>
        <w:pStyle w:val="ListBullet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FF6B73" wp14:editId="41C9FD75">
            <wp:simplePos x="0" y="0"/>
            <wp:positionH relativeFrom="column">
              <wp:posOffset>2486025</wp:posOffset>
            </wp:positionH>
            <wp:positionV relativeFrom="paragraph">
              <wp:posOffset>4399280</wp:posOffset>
            </wp:positionV>
            <wp:extent cx="3428620" cy="1714500"/>
            <wp:effectExtent l="0" t="0" r="635" b="0"/>
            <wp:wrapTopAndBottom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12 at 11.37.21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6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D0D53CE" wp14:editId="03551208">
            <wp:simplePos x="0" y="0"/>
            <wp:positionH relativeFrom="column">
              <wp:posOffset>-523875</wp:posOffset>
            </wp:positionH>
            <wp:positionV relativeFrom="paragraph">
              <wp:posOffset>2556510</wp:posOffset>
            </wp:positionV>
            <wp:extent cx="3733800" cy="2059940"/>
            <wp:effectExtent l="0" t="0" r="0" b="0"/>
            <wp:wrapTopAndBottom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12 at 11.36.37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1A16AAF" wp14:editId="5886BB1A">
            <wp:extent cx="4788041" cy="24765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12 at 11.36.21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251" cy="247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8E44" w14:textId="77777777" w:rsidR="0011570A" w:rsidRDefault="0011570A" w:rsidP="0011570A">
      <w:pPr>
        <w:pStyle w:val="ListBullet"/>
        <w:numPr>
          <w:ilvl w:val="0"/>
          <w:numId w:val="0"/>
        </w:numPr>
      </w:pPr>
    </w:p>
    <w:p w14:paraId="744CACFA" w14:textId="77777777" w:rsidR="0011570A" w:rsidRDefault="0011570A" w:rsidP="0011570A">
      <w:pPr>
        <w:pStyle w:val="ListBullet"/>
        <w:numPr>
          <w:ilvl w:val="0"/>
          <w:numId w:val="0"/>
        </w:numPr>
      </w:pPr>
    </w:p>
    <w:p w14:paraId="3C94F0C6" w14:textId="77777777" w:rsidR="0011570A" w:rsidRPr="0011570A" w:rsidRDefault="0011570A" w:rsidP="0011570A">
      <w:pPr>
        <w:pStyle w:val="ListBullet"/>
        <w:numPr>
          <w:ilvl w:val="0"/>
          <w:numId w:val="0"/>
        </w:numPr>
        <w:rPr>
          <w:u w:val="single"/>
        </w:rPr>
      </w:pPr>
      <w:r w:rsidRPr="0011570A">
        <w:rPr>
          <w:u w:val="single"/>
        </w:rPr>
        <w:t>Week 5 Lecture Notes</w:t>
      </w:r>
    </w:p>
    <w:p w14:paraId="38E5C2CF" w14:textId="77777777" w:rsidR="0011570A" w:rsidRDefault="0011570A" w:rsidP="0011570A">
      <w:pPr>
        <w:pStyle w:val="ListBullet"/>
      </w:pPr>
      <w:r>
        <w:t>Conversion between binary and hex</w:t>
      </w:r>
    </w:p>
    <w:p w14:paraId="616F41BC" w14:textId="77777777" w:rsidR="00807843" w:rsidRDefault="0011570A">
      <w:pPr>
        <w:pStyle w:val="Heading2"/>
      </w:pPr>
      <w:r>
        <w:rPr>
          <w:noProof/>
        </w:rPr>
        <w:drawing>
          <wp:inline distT="0" distB="0" distL="0" distR="0" wp14:anchorId="43C4CB35" wp14:editId="6FB48645">
            <wp:extent cx="2768600" cy="50927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12 at 11.31.06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AE87" w14:textId="77777777" w:rsidR="0011570A" w:rsidRDefault="00CB0A02" w:rsidP="0011570A">
      <w:pPr>
        <w:pStyle w:val="ListBullet"/>
      </w:pPr>
      <w:r>
        <w:t>Pulse Width Modulation is a method of driving an analogue system from a digital quantity</w:t>
      </w:r>
    </w:p>
    <w:p w14:paraId="33E933BB" w14:textId="77777777" w:rsidR="00CB0A02" w:rsidRDefault="00CB0A02" w:rsidP="00CB0A02">
      <w:pPr>
        <w:pStyle w:val="ListBullet"/>
        <w:numPr>
          <w:ilvl w:val="0"/>
          <w:numId w:val="0"/>
        </w:numPr>
        <w:ind w:left="432"/>
      </w:pPr>
    </w:p>
    <w:p w14:paraId="147259BD" w14:textId="77777777" w:rsidR="0011570A" w:rsidRDefault="00CB0A02" w:rsidP="0011570A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B8FF2FC" wp14:editId="5C69995E">
            <wp:simplePos x="0" y="0"/>
            <wp:positionH relativeFrom="column">
              <wp:posOffset>3267075</wp:posOffset>
            </wp:positionH>
            <wp:positionV relativeFrom="paragraph">
              <wp:posOffset>0</wp:posOffset>
            </wp:positionV>
            <wp:extent cx="3243580" cy="1911985"/>
            <wp:effectExtent l="0" t="0" r="0" b="5715"/>
            <wp:wrapTight wrapText="bothSides">
              <wp:wrapPolygon edited="0">
                <wp:start x="0" y="0"/>
                <wp:lineTo x="0" y="21521"/>
                <wp:lineTo x="21482" y="21521"/>
                <wp:lineTo x="21482" y="0"/>
                <wp:lineTo x="0" y="0"/>
              </wp:wrapPolygon>
            </wp:wrapTight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12 at 11.43.43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A2D93AC" wp14:editId="2187163C">
            <wp:simplePos x="0" y="0"/>
            <wp:positionH relativeFrom="column">
              <wp:posOffset>-104775</wp:posOffset>
            </wp:positionH>
            <wp:positionV relativeFrom="paragraph">
              <wp:posOffset>0</wp:posOffset>
            </wp:positionV>
            <wp:extent cx="3181350" cy="4152900"/>
            <wp:effectExtent l="0" t="0" r="6350" b="0"/>
            <wp:wrapSquare wrapText="bothSides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12 at 11.41.18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Low pass filtering can be applied to eliminate the harmonics t and above f(PWM)</w:t>
      </w:r>
    </w:p>
    <w:p w14:paraId="01E9621C" w14:textId="77777777" w:rsidR="00CB0A02" w:rsidRDefault="00CB0A02" w:rsidP="0011570A">
      <w:pPr>
        <w:pStyle w:val="ListParagraph"/>
      </w:pPr>
    </w:p>
    <w:p w14:paraId="7165735B" w14:textId="77777777" w:rsidR="00CB0A02" w:rsidRDefault="00CB0A02" w:rsidP="0011570A">
      <w:pPr>
        <w:pStyle w:val="ListParagraph"/>
      </w:pPr>
    </w:p>
    <w:p w14:paraId="5C076A30" w14:textId="77777777" w:rsidR="00CB0A02" w:rsidRDefault="00CB0A02" w:rsidP="0011570A">
      <w:pPr>
        <w:pStyle w:val="ListParagraph"/>
      </w:pPr>
    </w:p>
    <w:p w14:paraId="23819539" w14:textId="77777777" w:rsidR="00CB0A02" w:rsidRDefault="00CB0A02" w:rsidP="0011570A">
      <w:pPr>
        <w:pStyle w:val="ListParagraph"/>
      </w:pPr>
    </w:p>
    <w:p w14:paraId="3D4660C2" w14:textId="77777777" w:rsidR="00CA32C8" w:rsidRDefault="00CA32C8" w:rsidP="0011570A">
      <w:pPr>
        <w:pStyle w:val="ListParagraph"/>
      </w:pPr>
    </w:p>
    <w:p w14:paraId="4FFABD08" w14:textId="77777777" w:rsidR="00CA32C8" w:rsidRDefault="00CA32C8" w:rsidP="0011570A">
      <w:pPr>
        <w:pStyle w:val="ListParagraph"/>
      </w:pPr>
    </w:p>
    <w:p w14:paraId="6132AB7A" w14:textId="77777777" w:rsidR="00CA32C8" w:rsidRDefault="00CA32C8" w:rsidP="00CA32C8">
      <w:pPr>
        <w:pStyle w:val="ListParagraph"/>
        <w:numPr>
          <w:ilvl w:val="0"/>
          <w:numId w:val="13"/>
        </w:numPr>
      </w:pPr>
      <w:r>
        <w:t>PWM must be kept at 50% for this assignment</w:t>
      </w:r>
    </w:p>
    <w:p w14:paraId="6FE963C6" w14:textId="77777777" w:rsidR="00CB0A02" w:rsidRDefault="00DB0FB6" w:rsidP="00CA32C8">
      <w:pPr>
        <w:pStyle w:val="ListParagraph"/>
        <w:numPr>
          <w:ilvl w:val="0"/>
          <w:numId w:val="13"/>
        </w:numPr>
      </w:pPr>
      <w:r>
        <w:t>Period of PWM. T(PWM) = Top x T</w:t>
      </w:r>
    </w:p>
    <w:p w14:paraId="67A597D1" w14:textId="77777777" w:rsidR="00DB0FB6" w:rsidRDefault="00DB0FB6" w:rsidP="00CA32C8">
      <w:pPr>
        <w:pStyle w:val="ListParagraph"/>
        <w:numPr>
          <w:ilvl w:val="0"/>
          <w:numId w:val="13"/>
        </w:numPr>
      </w:pPr>
      <w:r>
        <w:t>Duty cycle = output compare register /Top</w:t>
      </w:r>
    </w:p>
    <w:p w14:paraId="56BE148D" w14:textId="77777777" w:rsidR="00DB0FB6" w:rsidRDefault="00DB0FB6" w:rsidP="00DB0FB6">
      <w:pPr>
        <w:ind w:left="360"/>
      </w:pPr>
    </w:p>
    <w:p w14:paraId="55274714" w14:textId="77777777" w:rsidR="00DB0FB6" w:rsidRDefault="00DB0FB6" w:rsidP="00DB0FB6">
      <w:pPr>
        <w:ind w:left="360"/>
      </w:pPr>
    </w:p>
    <w:p w14:paraId="5EDEACA5" w14:textId="77777777" w:rsidR="00DB0FB6" w:rsidRPr="00A56CE1" w:rsidRDefault="00DB0FB6" w:rsidP="00A56CE1">
      <w:pPr>
        <w:rPr>
          <w:u w:val="single"/>
        </w:rPr>
      </w:pPr>
      <w:r w:rsidRPr="00A56CE1">
        <w:rPr>
          <w:u w:val="single"/>
        </w:rPr>
        <w:t>Microcontroller I/O</w:t>
      </w:r>
    </w:p>
    <w:p w14:paraId="1F9222BD" w14:textId="77777777" w:rsidR="00DB0FB6" w:rsidRDefault="00DB0FB6" w:rsidP="00DB0FB6">
      <w:pPr>
        <w:pStyle w:val="ListParagraph"/>
        <w:numPr>
          <w:ilvl w:val="0"/>
          <w:numId w:val="13"/>
        </w:numPr>
      </w:pPr>
      <w:proofErr w:type="spellStart"/>
      <w:r>
        <w:t>DDRx</w:t>
      </w:r>
      <w:proofErr w:type="spellEnd"/>
      <w:r>
        <w:t xml:space="preserve">, </w:t>
      </w:r>
      <w:proofErr w:type="spellStart"/>
      <w:r>
        <w:t>PINx</w:t>
      </w:r>
      <w:proofErr w:type="spellEnd"/>
      <w:r>
        <w:t xml:space="preserve">, </w:t>
      </w:r>
      <w:proofErr w:type="spellStart"/>
      <w:r>
        <w:t>PORTx</w:t>
      </w:r>
      <w:proofErr w:type="spellEnd"/>
    </w:p>
    <w:p w14:paraId="444B7C9C" w14:textId="77777777" w:rsidR="00DB0FB6" w:rsidRDefault="00A56CE1" w:rsidP="00A56CE1">
      <w:pPr>
        <w:pStyle w:val="ListParagraph"/>
        <w:numPr>
          <w:ilvl w:val="0"/>
          <w:numId w:val="13"/>
        </w:numPr>
      </w:pPr>
      <w:r>
        <w:t xml:space="preserve">Reading from </w:t>
      </w:r>
      <w:proofErr w:type="spellStart"/>
      <w:r>
        <w:t>PINx.</w:t>
      </w:r>
      <w:proofErr w:type="spellEnd"/>
      <w:r>
        <w:t xml:space="preserve"> Writing as an output from </w:t>
      </w:r>
      <w:proofErr w:type="spellStart"/>
      <w:r>
        <w:t>PORTx</w:t>
      </w:r>
      <w:proofErr w:type="spellEnd"/>
    </w:p>
    <w:p w14:paraId="1EF83F3F" w14:textId="77777777" w:rsidR="00DB0FB6" w:rsidRDefault="00DB0FB6" w:rsidP="0011570A">
      <w:pPr>
        <w:pStyle w:val="ListParagraph"/>
      </w:pPr>
    </w:p>
    <w:p w14:paraId="349F0DCF" w14:textId="77777777" w:rsidR="00DB0FB6" w:rsidRDefault="00DB0FB6" w:rsidP="0011570A">
      <w:pPr>
        <w:pStyle w:val="ListParagraph"/>
      </w:pPr>
    </w:p>
    <w:p w14:paraId="54E18156" w14:textId="77777777" w:rsidR="00DB0FB6" w:rsidRDefault="00DB0FB6" w:rsidP="0011570A">
      <w:pPr>
        <w:pStyle w:val="ListParagraph"/>
      </w:pPr>
    </w:p>
    <w:p w14:paraId="6A2B907D" w14:textId="77777777" w:rsidR="00DB0FB6" w:rsidRDefault="00DB0FB6" w:rsidP="0011570A">
      <w:pPr>
        <w:pStyle w:val="ListParagraph"/>
      </w:pPr>
    </w:p>
    <w:p w14:paraId="2452F9DB" w14:textId="77777777" w:rsidR="00DB0FB6" w:rsidRDefault="00DB0FB6" w:rsidP="0011570A">
      <w:pPr>
        <w:pStyle w:val="ListParagraph"/>
      </w:pPr>
    </w:p>
    <w:p w14:paraId="1E48165C" w14:textId="77777777" w:rsidR="00A56CE1" w:rsidRDefault="00A56CE1" w:rsidP="0011570A">
      <w:pPr>
        <w:pStyle w:val="ListParagraph"/>
      </w:pPr>
    </w:p>
    <w:p w14:paraId="4E8E8C0E" w14:textId="77777777" w:rsidR="00A56CE1" w:rsidRDefault="00A56CE1" w:rsidP="0011570A">
      <w:pPr>
        <w:pStyle w:val="ListParagraph"/>
      </w:pPr>
    </w:p>
    <w:p w14:paraId="4D9FDD9C" w14:textId="77777777" w:rsidR="00A56CE1" w:rsidRDefault="00A56CE1" w:rsidP="0011570A">
      <w:pPr>
        <w:pStyle w:val="ListParagraph"/>
      </w:pPr>
    </w:p>
    <w:p w14:paraId="0905926D" w14:textId="77777777" w:rsidR="00DB0FB6" w:rsidRDefault="00DB0FB6" w:rsidP="0011570A">
      <w:pPr>
        <w:pStyle w:val="ListParagraph"/>
      </w:pPr>
    </w:p>
    <w:p w14:paraId="35CF1087" w14:textId="77777777" w:rsidR="00CB0A02" w:rsidRDefault="00CB0A02" w:rsidP="00CB0A02">
      <w:pPr>
        <w:pStyle w:val="ListParagraph"/>
        <w:numPr>
          <w:ilvl w:val="0"/>
          <w:numId w:val="11"/>
        </w:numPr>
      </w:pPr>
      <w:r>
        <w:lastRenderedPageBreak/>
        <w:t xml:space="preserve">Polling vs Interrupt design; </w:t>
      </w:r>
    </w:p>
    <w:p w14:paraId="63B9D5F8" w14:textId="77777777" w:rsidR="00CB0A02" w:rsidRDefault="00CB0A02" w:rsidP="00CB0A02">
      <w:pPr>
        <w:ind w:left="36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66CD316" wp14:editId="27EAE449">
            <wp:simplePos x="0" y="0"/>
            <wp:positionH relativeFrom="column">
              <wp:posOffset>228600</wp:posOffset>
            </wp:positionH>
            <wp:positionV relativeFrom="paragraph">
              <wp:posOffset>575310</wp:posOffset>
            </wp:positionV>
            <wp:extent cx="2457450" cy="1416050"/>
            <wp:effectExtent l="0" t="0" r="6350" b="6350"/>
            <wp:wrapTight wrapText="bothSides">
              <wp:wrapPolygon edited="0">
                <wp:start x="0" y="0"/>
                <wp:lineTo x="0" y="21503"/>
                <wp:lineTo x="21544" y="21503"/>
                <wp:lineTo x="21544" y="0"/>
                <wp:lineTo x="0" y="0"/>
              </wp:wrapPolygon>
            </wp:wrapTight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12 at 11.46.45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Polling is an infinite loop continuously checking if an event has occurred and taking appropriate action.</w:t>
      </w:r>
    </w:p>
    <w:p w14:paraId="6B527D82" w14:textId="77777777" w:rsidR="00A56CE1" w:rsidRDefault="00A56CE1" w:rsidP="00CB0A02">
      <w:pPr>
        <w:ind w:left="360"/>
      </w:pPr>
      <w:r>
        <w:t>Disadvantage&gt; Waste processor time</w:t>
      </w:r>
    </w:p>
    <w:p w14:paraId="56A5CC13" w14:textId="77777777" w:rsidR="00CB0A02" w:rsidRDefault="00CB0A02" w:rsidP="00CB0A02">
      <w:pPr>
        <w:ind w:left="360"/>
      </w:pPr>
    </w:p>
    <w:p w14:paraId="3192EBD1" w14:textId="77777777" w:rsidR="00CB0A02" w:rsidRDefault="00CB0A02" w:rsidP="00CB0A02">
      <w:pPr>
        <w:ind w:left="360"/>
      </w:pPr>
    </w:p>
    <w:p w14:paraId="6C6D6E84" w14:textId="77777777" w:rsidR="00CB0A02" w:rsidRDefault="00CB0A02" w:rsidP="00CB0A02">
      <w:pPr>
        <w:ind w:left="360"/>
      </w:pPr>
    </w:p>
    <w:p w14:paraId="3D35A3A2" w14:textId="77777777" w:rsidR="00CB0A02" w:rsidRDefault="00CB0A02" w:rsidP="00CB0A02">
      <w:pPr>
        <w:ind w:left="360"/>
      </w:pPr>
    </w:p>
    <w:p w14:paraId="4DD3440F" w14:textId="77777777" w:rsidR="00CB0A02" w:rsidRDefault="00CB0A02" w:rsidP="00CB0A02">
      <w:pPr>
        <w:ind w:left="360"/>
      </w:pPr>
    </w:p>
    <w:p w14:paraId="3CE6D4DB" w14:textId="77777777" w:rsidR="00CB0A02" w:rsidRDefault="00CB0A02" w:rsidP="00CB0A02">
      <w:r>
        <w:t xml:space="preserve">   Interrupt driven is when an event occurs, the main program execution pauses</w:t>
      </w:r>
      <w:r w:rsidR="000F1923">
        <w:t xml:space="preserve"> and control passes to the interrupt service routine</w:t>
      </w:r>
      <w:r w:rsidR="00A56CE1">
        <w:t>.</w:t>
      </w:r>
    </w:p>
    <w:p w14:paraId="7E80B47D" w14:textId="77777777" w:rsidR="00A56CE1" w:rsidRDefault="00A56CE1" w:rsidP="00A56CE1">
      <w:r>
        <w:rPr>
          <w:noProof/>
        </w:rPr>
        <w:drawing>
          <wp:anchor distT="0" distB="0" distL="114300" distR="114300" simplePos="0" relativeHeight="251663360" behindDoc="1" locked="0" layoutInCell="1" allowOverlap="1" wp14:anchorId="79449092" wp14:editId="566B18E3">
            <wp:simplePos x="0" y="0"/>
            <wp:positionH relativeFrom="column">
              <wp:posOffset>228600</wp:posOffset>
            </wp:positionH>
            <wp:positionV relativeFrom="paragraph">
              <wp:posOffset>116205</wp:posOffset>
            </wp:positionV>
            <wp:extent cx="3714750" cy="1928630"/>
            <wp:effectExtent l="0" t="0" r="0" b="1905"/>
            <wp:wrapTight wrapText="bothSides">
              <wp:wrapPolygon edited="0">
                <wp:start x="0" y="0"/>
                <wp:lineTo x="0" y="21479"/>
                <wp:lineTo x="21489" y="21479"/>
                <wp:lineTo x="21489" y="0"/>
                <wp:lineTo x="0" y="0"/>
              </wp:wrapPolygon>
            </wp:wrapTight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12 at 12.28.0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2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924EF" w14:textId="77777777" w:rsidR="00CA32C8" w:rsidRDefault="00CA32C8" w:rsidP="00CB0A02"/>
    <w:p w14:paraId="502AB2AD" w14:textId="77777777" w:rsidR="00CA32C8" w:rsidRDefault="00CA32C8" w:rsidP="00CB0A02"/>
    <w:p w14:paraId="11156620" w14:textId="77777777" w:rsidR="00A56CE1" w:rsidRDefault="00A56CE1" w:rsidP="00CB0A02"/>
    <w:p w14:paraId="7CFB93D7" w14:textId="77777777" w:rsidR="00A56CE1" w:rsidRDefault="00A56CE1" w:rsidP="00CB0A02"/>
    <w:p w14:paraId="5A63A47A" w14:textId="77777777" w:rsidR="00A56CE1" w:rsidRDefault="00A56CE1" w:rsidP="00CB0A02"/>
    <w:p w14:paraId="3BA9C273" w14:textId="77777777" w:rsidR="00A56CE1" w:rsidRDefault="00A56CE1" w:rsidP="00CB0A02"/>
    <w:p w14:paraId="7A957F5B" w14:textId="77777777" w:rsidR="00A56CE1" w:rsidRDefault="00A56CE1" w:rsidP="00CB0A02"/>
    <w:p w14:paraId="5443AE22" w14:textId="77777777" w:rsidR="00A56CE1" w:rsidRDefault="00A56CE1" w:rsidP="00CB0A02">
      <w:r>
        <w:t>Button Debouncing</w:t>
      </w:r>
    </w:p>
    <w:p w14:paraId="437C33BB" w14:textId="77777777" w:rsidR="00A56CE1" w:rsidRDefault="00A56CE1" w:rsidP="00A56CE1">
      <w:pPr>
        <w:pStyle w:val="ListParagraph"/>
        <w:numPr>
          <w:ilvl w:val="0"/>
          <w:numId w:val="11"/>
        </w:numPr>
      </w:pPr>
      <w:r>
        <w:t>Bounce can happen when opening or closing a switch</w:t>
      </w:r>
    </w:p>
    <w:p w14:paraId="0ED95D8F" w14:textId="77777777" w:rsidR="00A56CE1" w:rsidRDefault="00A56CE1" w:rsidP="00A56CE1">
      <w:pPr>
        <w:pStyle w:val="ListParagraph"/>
        <w:numPr>
          <w:ilvl w:val="0"/>
          <w:numId w:val="11"/>
        </w:numPr>
      </w:pPr>
      <w:r>
        <w:t>Debouncing can be done via hardware or software solution</w:t>
      </w:r>
    </w:p>
    <w:p w14:paraId="43E6FB82" w14:textId="77777777" w:rsidR="00A56CE1" w:rsidRDefault="00A56CE1" w:rsidP="00A56CE1">
      <w:pPr>
        <w:pStyle w:val="ListParagraph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5A6B360" wp14:editId="473C4DD4">
            <wp:simplePos x="0" y="0"/>
            <wp:positionH relativeFrom="column">
              <wp:posOffset>47625</wp:posOffset>
            </wp:positionH>
            <wp:positionV relativeFrom="paragraph">
              <wp:posOffset>421005</wp:posOffset>
            </wp:positionV>
            <wp:extent cx="3815715" cy="1295400"/>
            <wp:effectExtent l="0" t="0" r="0" b="0"/>
            <wp:wrapTight wrapText="bothSides">
              <wp:wrapPolygon edited="0">
                <wp:start x="0" y="0"/>
                <wp:lineTo x="0" y="21388"/>
                <wp:lineTo x="21496" y="21388"/>
                <wp:lineTo x="21496" y="0"/>
                <wp:lineTo x="0" y="0"/>
              </wp:wrapPolygon>
            </wp:wrapTight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5-12 at 12.30.43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Sample the signal then consider stable value</w:t>
      </w:r>
    </w:p>
    <w:p w14:paraId="0F4B8BC9" w14:textId="77777777" w:rsidR="00A56CE1" w:rsidRDefault="00A56CE1" w:rsidP="00A56CE1"/>
    <w:p w14:paraId="603E6487" w14:textId="77777777" w:rsidR="00A56CE1" w:rsidRDefault="00A56CE1" w:rsidP="00A56CE1"/>
    <w:p w14:paraId="54A365F5" w14:textId="77777777" w:rsidR="00A56CE1" w:rsidRDefault="00A56CE1" w:rsidP="00A56CE1"/>
    <w:p w14:paraId="1B8B5CD2" w14:textId="77777777" w:rsidR="00A56CE1" w:rsidRDefault="00A56CE1" w:rsidP="00A56CE1"/>
    <w:p w14:paraId="4C749E95" w14:textId="77777777" w:rsidR="00A56CE1" w:rsidRDefault="00A56CE1" w:rsidP="00A56CE1"/>
    <w:p w14:paraId="30F4A01C" w14:textId="77777777" w:rsidR="00A56CE1" w:rsidRPr="00A56CE1" w:rsidRDefault="0094181D" w:rsidP="00A56CE1">
      <w:pPr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F82A3B1" wp14:editId="01CEA9CD">
            <wp:simplePos x="0" y="0"/>
            <wp:positionH relativeFrom="column">
              <wp:posOffset>-276225</wp:posOffset>
            </wp:positionH>
            <wp:positionV relativeFrom="paragraph">
              <wp:posOffset>372110</wp:posOffset>
            </wp:positionV>
            <wp:extent cx="5689600" cy="2006600"/>
            <wp:effectExtent l="0" t="0" r="0" b="0"/>
            <wp:wrapTight wrapText="bothSides">
              <wp:wrapPolygon edited="0">
                <wp:start x="0" y="0"/>
                <wp:lineTo x="0" y="21463"/>
                <wp:lineTo x="21552" y="21463"/>
                <wp:lineTo x="21552" y="0"/>
                <wp:lineTo x="0" y="0"/>
              </wp:wrapPolygon>
            </wp:wrapTight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5-13 at 10.55.05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CE1" w:rsidRPr="00A56CE1">
        <w:rPr>
          <w:u w:val="single"/>
        </w:rPr>
        <w:t xml:space="preserve">Week 5 </w:t>
      </w:r>
      <w:proofErr w:type="spellStart"/>
      <w:r w:rsidR="00A56CE1" w:rsidRPr="00A56CE1">
        <w:rPr>
          <w:u w:val="single"/>
        </w:rPr>
        <w:t>Lectorial</w:t>
      </w:r>
      <w:proofErr w:type="spellEnd"/>
    </w:p>
    <w:p w14:paraId="33AF0DD1" w14:textId="77777777" w:rsidR="00A56CE1" w:rsidRDefault="001E1907" w:rsidP="00A56CE1">
      <w:r>
        <w:t>Demo 0</w:t>
      </w:r>
    </w:p>
    <w:p w14:paraId="5DB1D4E1" w14:textId="77777777" w:rsidR="00A56CE1" w:rsidRDefault="001E1907" w:rsidP="00A56CE1">
      <w:pPr>
        <w:pStyle w:val="ListParagraph"/>
        <w:numPr>
          <w:ilvl w:val="0"/>
          <w:numId w:val="15"/>
        </w:numPr>
      </w:pPr>
      <w:r>
        <w:t>Load, build and download skeleton code to Teensy</w:t>
      </w:r>
    </w:p>
    <w:p w14:paraId="0A40A04C" w14:textId="77777777" w:rsidR="001E1907" w:rsidRDefault="001E1907" w:rsidP="00A56CE1">
      <w:pPr>
        <w:pStyle w:val="ListParagraph"/>
        <w:numPr>
          <w:ilvl w:val="0"/>
          <w:numId w:val="15"/>
        </w:numPr>
      </w:pPr>
      <w:r>
        <w:t>Source(</w:t>
      </w:r>
      <w:proofErr w:type="spellStart"/>
      <w:r>
        <w:t>src</w:t>
      </w:r>
      <w:proofErr w:type="spellEnd"/>
      <w:r>
        <w:t>) == main C code</w:t>
      </w:r>
    </w:p>
    <w:p w14:paraId="6C522DF1" w14:textId="77777777" w:rsidR="001E1907" w:rsidRDefault="00A07B30" w:rsidP="00A07B30">
      <w:r>
        <w:t>Demo 1</w:t>
      </w:r>
    </w:p>
    <w:p w14:paraId="27B96872" w14:textId="77777777" w:rsidR="0094181D" w:rsidRDefault="0094181D" w:rsidP="0094181D">
      <w:pPr>
        <w:pStyle w:val="ListParagraph"/>
      </w:pPr>
    </w:p>
    <w:p w14:paraId="0EE8947D" w14:textId="77777777" w:rsidR="00A07B30" w:rsidRDefault="00A07B30" w:rsidP="00A07B30">
      <w:pPr>
        <w:pStyle w:val="ListParagraph"/>
        <w:numPr>
          <w:ilvl w:val="0"/>
          <w:numId w:val="15"/>
        </w:numPr>
      </w:pPr>
      <w:r>
        <w:t>Not pressed 5V. Pressed 0V</w:t>
      </w:r>
    </w:p>
    <w:p w14:paraId="0B95464C" w14:textId="77777777" w:rsidR="00A07B30" w:rsidRDefault="00A07B30" w:rsidP="00A07B30">
      <w:pPr>
        <w:pStyle w:val="ListParagraph"/>
        <w:numPr>
          <w:ilvl w:val="0"/>
          <w:numId w:val="15"/>
        </w:numPr>
      </w:pPr>
      <w:r>
        <w:t xml:space="preserve">LED output &gt;&gt; </w:t>
      </w:r>
      <w:proofErr w:type="spellStart"/>
      <w:r>
        <w:t>PortD</w:t>
      </w:r>
      <w:proofErr w:type="spellEnd"/>
      <w:r>
        <w:t xml:space="preserve"> </w:t>
      </w:r>
    </w:p>
    <w:p w14:paraId="78B67EA3" w14:textId="77777777" w:rsidR="00D45BEF" w:rsidRDefault="00D45BEF" w:rsidP="00A07B30">
      <w:pPr>
        <w:pStyle w:val="ListParagraph"/>
        <w:numPr>
          <w:ilvl w:val="0"/>
          <w:numId w:val="15"/>
        </w:numPr>
      </w:pPr>
      <w:proofErr w:type="spellStart"/>
      <w:r>
        <w:t>PortF</w:t>
      </w:r>
      <w:proofErr w:type="spellEnd"/>
      <w:r>
        <w:t xml:space="preserve"> </w:t>
      </w:r>
      <w:r w:rsidR="0094181D">
        <w:t>7</w:t>
      </w:r>
      <w:r w:rsidR="00F62A3C">
        <w:t>,6,5,</w:t>
      </w:r>
      <w:r w:rsidR="0094181D">
        <w:t>4 =&gt; 0</w:t>
      </w:r>
      <w:r w:rsidR="0098518F">
        <w:t xml:space="preserve"> inputs</w:t>
      </w:r>
    </w:p>
    <w:p w14:paraId="0C2539CA" w14:textId="77777777" w:rsidR="00D45BEF" w:rsidRDefault="00D45BEF" w:rsidP="00A07B30">
      <w:pPr>
        <w:pStyle w:val="ListParagraph"/>
        <w:numPr>
          <w:ilvl w:val="0"/>
          <w:numId w:val="15"/>
        </w:numPr>
      </w:pPr>
      <w:proofErr w:type="spellStart"/>
      <w:r>
        <w:t>PortD</w:t>
      </w:r>
      <w:proofErr w:type="spellEnd"/>
      <w:r>
        <w:t xml:space="preserve"> </w:t>
      </w:r>
      <w:r w:rsidR="0098518F">
        <w:t>7,6,5,4</w:t>
      </w:r>
      <w:r>
        <w:t xml:space="preserve"> =&gt; 1</w:t>
      </w:r>
      <w:r w:rsidR="0098518F">
        <w:t xml:space="preserve"> outputs</w:t>
      </w:r>
    </w:p>
    <w:p w14:paraId="0B26B68E" w14:textId="77777777" w:rsidR="00D45BEF" w:rsidRDefault="00D45BEF" w:rsidP="00D42F7E">
      <w:pPr>
        <w:pStyle w:val="ListParagraph"/>
      </w:pPr>
    </w:p>
    <w:p w14:paraId="67361397" w14:textId="77777777" w:rsidR="00A07B30" w:rsidRDefault="00A07B30" w:rsidP="00A07B30">
      <w:r>
        <w:t>Demo 2</w:t>
      </w:r>
    </w:p>
    <w:p w14:paraId="209A75ED" w14:textId="77777777" w:rsidR="00D45BEF" w:rsidRDefault="00D42F7E" w:rsidP="00D45BEF">
      <w:pPr>
        <w:pStyle w:val="ListParagraph"/>
        <w:numPr>
          <w:ilvl w:val="0"/>
          <w:numId w:val="16"/>
        </w:numPr>
      </w:pPr>
      <w:r>
        <w:t>Period of 1sec. B6 can be configured for OC1B or OC4B</w:t>
      </w:r>
      <w:r w:rsidR="0098518F">
        <w:t xml:space="preserve"> is the </w:t>
      </w:r>
      <w:proofErr w:type="spellStart"/>
      <w:r w:rsidR="0098518F">
        <w:t>Jout</w:t>
      </w:r>
      <w:proofErr w:type="spellEnd"/>
      <w:r w:rsidR="0098518F">
        <w:t xml:space="preserve"> for this assessment </w:t>
      </w:r>
    </w:p>
    <w:p w14:paraId="60AAD86B" w14:textId="77777777" w:rsidR="00F62A3C" w:rsidRDefault="00F62A3C" w:rsidP="00D45BEF">
      <w:pPr>
        <w:pStyle w:val="ListParagraph"/>
        <w:numPr>
          <w:ilvl w:val="0"/>
          <w:numId w:val="16"/>
        </w:numPr>
      </w:pPr>
      <w:r>
        <w:t xml:space="preserve">Timer control TCCR1A </w:t>
      </w:r>
    </w:p>
    <w:p w14:paraId="153D5A1D" w14:textId="77777777" w:rsidR="00F62A3C" w:rsidRDefault="00F62A3C" w:rsidP="00F62A3C">
      <w:pPr>
        <w:pStyle w:val="ListParagraph"/>
      </w:pPr>
      <w:r>
        <w:t>Normal mode. 3</w:t>
      </w:r>
      <w:r w:rsidRPr="00F62A3C">
        <w:rPr>
          <w:vertAlign w:val="superscript"/>
        </w:rPr>
        <w:t>rd</w:t>
      </w:r>
      <w:r>
        <w:t xml:space="preserve"> mode &gt;&gt; fast PWM </w:t>
      </w:r>
    </w:p>
    <w:p w14:paraId="6DB6CAD2" w14:textId="77777777" w:rsidR="00F62A3C" w:rsidRDefault="00F62A3C" w:rsidP="00F62A3C">
      <w:pPr>
        <w:pStyle w:val="ListParagraph"/>
      </w:pPr>
      <w:r>
        <w:t xml:space="preserve">5,4 bits &gt;&gt; </w:t>
      </w:r>
    </w:p>
    <w:p w14:paraId="188FD4A6" w14:textId="77777777" w:rsidR="00D42F7E" w:rsidRDefault="00F62A3C" w:rsidP="00F62A3C">
      <w:pPr>
        <w:pStyle w:val="ListParagraph"/>
      </w:pPr>
      <w:r>
        <w:t xml:space="preserve">waveform control &gt;&gt; 3,2,1,0 </w:t>
      </w:r>
    </w:p>
    <w:p w14:paraId="60DDAF9B" w14:textId="77777777" w:rsidR="00F62A3C" w:rsidRDefault="00F62A3C" w:rsidP="00F62A3C">
      <w:pPr>
        <w:pStyle w:val="ListParagraph"/>
      </w:pPr>
      <w:r>
        <w:t>Mode 14 or 15 &gt;&gt; Use mode 15</w:t>
      </w:r>
    </w:p>
    <w:p w14:paraId="33A6BC34" w14:textId="77777777" w:rsidR="00F62A3C" w:rsidRDefault="00F62A3C" w:rsidP="00F62A3C">
      <w:pPr>
        <w:pStyle w:val="ListParagraph"/>
      </w:pPr>
    </w:p>
    <w:p w14:paraId="1E8EEA23" w14:textId="77777777" w:rsidR="00F62A3C" w:rsidRDefault="00F62A3C" w:rsidP="00F62A3C">
      <w:pPr>
        <w:pStyle w:val="ListParagraph"/>
      </w:pPr>
    </w:p>
    <w:p w14:paraId="6BB912FC" w14:textId="77777777" w:rsidR="00F62A3C" w:rsidRDefault="00F62A3C" w:rsidP="00F62A3C">
      <w:pPr>
        <w:pStyle w:val="ListParagraph"/>
      </w:pPr>
    </w:p>
    <w:p w14:paraId="361A3852" w14:textId="77777777" w:rsidR="00F62A3C" w:rsidRDefault="00F62A3C" w:rsidP="00F62A3C">
      <w:pPr>
        <w:pStyle w:val="ListParagraph"/>
      </w:pPr>
    </w:p>
    <w:p w14:paraId="26EF757C" w14:textId="77777777" w:rsidR="00F62A3C" w:rsidRDefault="00F62A3C" w:rsidP="00F62A3C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054D18C" wp14:editId="00F7CAEC">
            <wp:simplePos x="0" y="0"/>
            <wp:positionH relativeFrom="column">
              <wp:posOffset>-133350</wp:posOffset>
            </wp:positionH>
            <wp:positionV relativeFrom="paragraph">
              <wp:posOffset>-580390</wp:posOffset>
            </wp:positionV>
            <wp:extent cx="3638272" cy="2019300"/>
            <wp:effectExtent l="0" t="0" r="0" b="0"/>
            <wp:wrapTight wrapText="bothSides">
              <wp:wrapPolygon edited="0">
                <wp:start x="0" y="0"/>
                <wp:lineTo x="0" y="21464"/>
                <wp:lineTo x="21491" y="21464"/>
                <wp:lineTo x="21491" y="0"/>
                <wp:lineTo x="0" y="0"/>
              </wp:wrapPolygon>
            </wp:wrapTight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5-13 at 12.42.21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272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78A4">
        <w:t>We want 1s for T(PWM)</w:t>
      </w:r>
    </w:p>
    <w:p w14:paraId="4B7AEBC4" w14:textId="77777777" w:rsidR="009A78A4" w:rsidRDefault="009A78A4" w:rsidP="00F62A3C">
      <w:pPr>
        <w:pStyle w:val="ListParagraph"/>
      </w:pPr>
    </w:p>
    <w:p w14:paraId="45B39040" w14:textId="77777777" w:rsidR="009A78A4" w:rsidRDefault="009A78A4" w:rsidP="00F62A3C">
      <w:pPr>
        <w:pStyle w:val="ListParagraph"/>
      </w:pPr>
      <w:r>
        <w:t xml:space="preserve">Pre scaler of 256 </w:t>
      </w:r>
    </w:p>
    <w:p w14:paraId="14B1BD1F" w14:textId="77777777" w:rsidR="009A78A4" w:rsidRDefault="009A78A4" w:rsidP="00F62A3C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D3068DF" wp14:editId="05340224">
            <wp:simplePos x="0" y="0"/>
            <wp:positionH relativeFrom="column">
              <wp:posOffset>-209550</wp:posOffset>
            </wp:positionH>
            <wp:positionV relativeFrom="paragraph">
              <wp:posOffset>1513840</wp:posOffset>
            </wp:positionV>
            <wp:extent cx="3952875" cy="2646045"/>
            <wp:effectExtent l="0" t="0" r="0" b="0"/>
            <wp:wrapTight wrapText="bothSides">
              <wp:wrapPolygon edited="0">
                <wp:start x="0" y="0"/>
                <wp:lineTo x="0" y="21460"/>
                <wp:lineTo x="21513" y="21460"/>
                <wp:lineTo x="21513" y="0"/>
                <wp:lineTo x="0" y="0"/>
              </wp:wrapPolygon>
            </wp:wrapTight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5-13 at 12.45.57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1000</w:t>
      </w:r>
    </w:p>
    <w:p w14:paraId="01B107E3" w14:textId="77777777" w:rsidR="00D7541F" w:rsidRDefault="00D7541F" w:rsidP="00F62A3C">
      <w:pPr>
        <w:pStyle w:val="ListParagraph"/>
      </w:pPr>
    </w:p>
    <w:p w14:paraId="7F8836B9" w14:textId="77777777" w:rsidR="00D7541F" w:rsidRDefault="00D7541F" w:rsidP="00F62A3C">
      <w:pPr>
        <w:pStyle w:val="ListParagraph"/>
      </w:pPr>
      <w:r>
        <w:t>Clear &gt;&gt; compare match</w:t>
      </w:r>
    </w:p>
    <w:p w14:paraId="27A85E4F" w14:textId="7B362507" w:rsidR="00D7541F" w:rsidRDefault="00D7541F" w:rsidP="00F62A3C">
      <w:pPr>
        <w:pStyle w:val="ListParagraph"/>
      </w:pPr>
      <w:r>
        <w:t>Set &gt;&gt; Top</w:t>
      </w:r>
    </w:p>
    <w:p w14:paraId="67376A90" w14:textId="53FFFB3D" w:rsidR="00CA1291" w:rsidRDefault="00CA1291" w:rsidP="00F62A3C">
      <w:pPr>
        <w:pStyle w:val="ListParagraph"/>
      </w:pPr>
    </w:p>
    <w:p w14:paraId="1E5646B4" w14:textId="6EE31E4F" w:rsidR="00CA1291" w:rsidRDefault="00CA1291" w:rsidP="00F62A3C">
      <w:pPr>
        <w:pStyle w:val="ListParagraph"/>
      </w:pPr>
    </w:p>
    <w:p w14:paraId="1A0EC260" w14:textId="43439226" w:rsidR="00CA1291" w:rsidRDefault="00CA1291" w:rsidP="00F62A3C">
      <w:pPr>
        <w:pStyle w:val="ListParagraph"/>
      </w:pPr>
    </w:p>
    <w:p w14:paraId="124A9B44" w14:textId="533342EA" w:rsidR="00CA1291" w:rsidRDefault="00CA1291" w:rsidP="00F62A3C">
      <w:pPr>
        <w:pStyle w:val="ListParagraph"/>
      </w:pPr>
    </w:p>
    <w:p w14:paraId="709AE239" w14:textId="00E58F09" w:rsidR="00CA1291" w:rsidRDefault="00CA1291" w:rsidP="00F62A3C">
      <w:pPr>
        <w:pStyle w:val="ListParagraph"/>
      </w:pPr>
    </w:p>
    <w:p w14:paraId="01ACF629" w14:textId="636C249D" w:rsidR="00CA1291" w:rsidRDefault="00CA1291" w:rsidP="00F62A3C">
      <w:pPr>
        <w:pStyle w:val="ListParagraph"/>
      </w:pPr>
    </w:p>
    <w:p w14:paraId="46C57655" w14:textId="20597D90" w:rsidR="00CA1291" w:rsidRDefault="00CA1291" w:rsidP="00F62A3C">
      <w:pPr>
        <w:pStyle w:val="ListParagraph"/>
      </w:pPr>
    </w:p>
    <w:p w14:paraId="2432B942" w14:textId="48F9D871" w:rsidR="00CA1291" w:rsidRDefault="00CA1291" w:rsidP="00F62A3C">
      <w:pPr>
        <w:pStyle w:val="ListParagraph"/>
      </w:pPr>
    </w:p>
    <w:p w14:paraId="33F13B1F" w14:textId="4875E675" w:rsidR="00CA1291" w:rsidRDefault="00CA1291" w:rsidP="00F62A3C">
      <w:pPr>
        <w:pStyle w:val="ListParagraph"/>
      </w:pPr>
    </w:p>
    <w:p w14:paraId="6E16FA4E" w14:textId="028D8072" w:rsidR="00CA1291" w:rsidRDefault="00CA1291" w:rsidP="00F62A3C">
      <w:pPr>
        <w:pStyle w:val="ListParagraph"/>
      </w:pPr>
    </w:p>
    <w:p w14:paraId="09853D81" w14:textId="57953829" w:rsidR="00CA1291" w:rsidRDefault="00CA1291" w:rsidP="00F62A3C">
      <w:pPr>
        <w:pStyle w:val="ListParagraph"/>
      </w:pPr>
    </w:p>
    <w:p w14:paraId="12985381" w14:textId="78C84584" w:rsidR="00CA1291" w:rsidRDefault="00CA1291" w:rsidP="00F62A3C">
      <w:pPr>
        <w:pStyle w:val="ListParagraph"/>
      </w:pPr>
    </w:p>
    <w:p w14:paraId="361FC7FF" w14:textId="7C4862F7" w:rsidR="00CA1291" w:rsidRDefault="00CA1291" w:rsidP="00F62A3C">
      <w:pPr>
        <w:pStyle w:val="ListParagraph"/>
      </w:pPr>
    </w:p>
    <w:p w14:paraId="00099C10" w14:textId="0BB4CEE2" w:rsidR="00CA1291" w:rsidRDefault="00CA1291" w:rsidP="00F62A3C">
      <w:pPr>
        <w:pStyle w:val="ListParagraph"/>
      </w:pPr>
    </w:p>
    <w:p w14:paraId="32716901" w14:textId="43D615A3" w:rsidR="00CA1291" w:rsidRDefault="00CA1291" w:rsidP="00F62A3C">
      <w:pPr>
        <w:pStyle w:val="ListParagraph"/>
      </w:pPr>
    </w:p>
    <w:p w14:paraId="0708E06A" w14:textId="7A95FFF2" w:rsidR="00CA1291" w:rsidRDefault="00CA1291" w:rsidP="00F62A3C">
      <w:pPr>
        <w:pStyle w:val="ListParagraph"/>
      </w:pPr>
    </w:p>
    <w:p w14:paraId="6788E504" w14:textId="2FAA4499" w:rsidR="00CA1291" w:rsidRDefault="00CA1291" w:rsidP="00F62A3C">
      <w:pPr>
        <w:pStyle w:val="ListParagraph"/>
      </w:pPr>
      <w:r>
        <w:t>F(</w:t>
      </w:r>
      <w:proofErr w:type="spellStart"/>
      <w:r>
        <w:t>pwm</w:t>
      </w:r>
      <w:proofErr w:type="spellEnd"/>
      <w:r>
        <w:t>) = 1/T</w:t>
      </w:r>
    </w:p>
    <w:p w14:paraId="32166ED6" w14:textId="21A6C5A3" w:rsidR="00CA1291" w:rsidRDefault="00CA1291" w:rsidP="00F62A3C">
      <w:pPr>
        <w:pStyle w:val="ListParagraph"/>
      </w:pPr>
    </w:p>
    <w:p w14:paraId="15F8B30B" w14:textId="58E4602C" w:rsidR="00CA1291" w:rsidRDefault="00CA1291" w:rsidP="00F62A3C">
      <w:pPr>
        <w:pStyle w:val="ListParagraph"/>
      </w:pPr>
      <w:r>
        <w:t xml:space="preserve">Top = T/ 1.048   </w:t>
      </w:r>
      <w:proofErr w:type="gramStart"/>
      <w:r>
        <w:t>x  65535</w:t>
      </w:r>
      <w:proofErr w:type="gramEnd"/>
    </w:p>
    <w:p w14:paraId="5D12F77B" w14:textId="77777777" w:rsidR="00D863BB" w:rsidRDefault="00D863BB" w:rsidP="00D863BB"/>
    <w:p w14:paraId="4D8ADFF3" w14:textId="63BE4F6E" w:rsidR="00CA1291" w:rsidRDefault="00CA1291" w:rsidP="00F62A3C">
      <w:pPr>
        <w:pStyle w:val="ListParagraph"/>
      </w:pPr>
    </w:p>
    <w:p w14:paraId="16FA2D38" w14:textId="77777777" w:rsidR="00CA1291" w:rsidRPr="0011570A" w:rsidRDefault="00CA1291" w:rsidP="00F62A3C">
      <w:pPr>
        <w:pStyle w:val="ListParagraph"/>
      </w:pPr>
    </w:p>
    <w:sectPr w:rsidR="00CA1291" w:rsidRPr="0011570A">
      <w:footerReference w:type="default" r:id="rId22"/>
      <w:pgSz w:w="11907" w:h="16839" w:code="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35E8E5" w14:textId="77777777" w:rsidR="00437714" w:rsidRDefault="00437714">
      <w:r>
        <w:separator/>
      </w:r>
    </w:p>
    <w:p w14:paraId="48348025" w14:textId="77777777" w:rsidR="00437714" w:rsidRDefault="00437714"/>
  </w:endnote>
  <w:endnote w:type="continuationSeparator" w:id="0">
    <w:p w14:paraId="1D0FE8C4" w14:textId="77777777" w:rsidR="00437714" w:rsidRDefault="00437714">
      <w:r>
        <w:continuationSeparator/>
      </w:r>
    </w:p>
    <w:p w14:paraId="06616207" w14:textId="77777777" w:rsidR="00437714" w:rsidRDefault="0043771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73783F" w14:textId="77777777" w:rsidR="00807843" w:rsidRDefault="000F312B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B420FE" w14:textId="77777777" w:rsidR="00437714" w:rsidRDefault="00437714">
      <w:r>
        <w:separator/>
      </w:r>
    </w:p>
    <w:p w14:paraId="3C629D98" w14:textId="77777777" w:rsidR="00437714" w:rsidRDefault="00437714"/>
  </w:footnote>
  <w:footnote w:type="continuationSeparator" w:id="0">
    <w:p w14:paraId="1B53D217" w14:textId="77777777" w:rsidR="00437714" w:rsidRDefault="00437714">
      <w:r>
        <w:continuationSeparator/>
      </w:r>
    </w:p>
    <w:p w14:paraId="79AF74C6" w14:textId="77777777" w:rsidR="00437714" w:rsidRDefault="0043771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728268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1AF4114"/>
    <w:multiLevelType w:val="hybridMultilevel"/>
    <w:tmpl w:val="00286C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A2C88"/>
    <w:multiLevelType w:val="hybridMultilevel"/>
    <w:tmpl w:val="425C53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1F498A"/>
    <w:multiLevelType w:val="hybridMultilevel"/>
    <w:tmpl w:val="3D4E4D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237E0"/>
    <w:multiLevelType w:val="hybridMultilevel"/>
    <w:tmpl w:val="8410C2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CA48F5"/>
    <w:multiLevelType w:val="hybridMultilevel"/>
    <w:tmpl w:val="57D633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4F3D05"/>
    <w:multiLevelType w:val="hybridMultilevel"/>
    <w:tmpl w:val="4B08CA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BE2ACF"/>
    <w:multiLevelType w:val="hybridMultilevel"/>
    <w:tmpl w:val="06DC818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0E02A19"/>
    <w:multiLevelType w:val="hybridMultilevel"/>
    <w:tmpl w:val="C68EE9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9F3013"/>
    <w:multiLevelType w:val="hybridMultilevel"/>
    <w:tmpl w:val="00BC6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531CCD"/>
    <w:multiLevelType w:val="hybridMultilevel"/>
    <w:tmpl w:val="1FF675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986B6C"/>
    <w:multiLevelType w:val="hybridMultilevel"/>
    <w:tmpl w:val="9B661206"/>
    <w:lvl w:ilvl="0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7010669D"/>
    <w:multiLevelType w:val="hybridMultilevel"/>
    <w:tmpl w:val="BE36A4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13"/>
  </w:num>
  <w:num w:numId="5">
    <w:abstractNumId w:val="12"/>
  </w:num>
  <w:num w:numId="6">
    <w:abstractNumId w:val="8"/>
  </w:num>
  <w:num w:numId="7">
    <w:abstractNumId w:val="11"/>
  </w:num>
  <w:num w:numId="8">
    <w:abstractNumId w:val="15"/>
  </w:num>
  <w:num w:numId="9">
    <w:abstractNumId w:val="4"/>
  </w:num>
  <w:num w:numId="10">
    <w:abstractNumId w:val="9"/>
  </w:num>
  <w:num w:numId="11">
    <w:abstractNumId w:val="7"/>
  </w:num>
  <w:num w:numId="12">
    <w:abstractNumId w:val="14"/>
  </w:num>
  <w:num w:numId="13">
    <w:abstractNumId w:val="10"/>
  </w:num>
  <w:num w:numId="14">
    <w:abstractNumId w:val="3"/>
  </w:num>
  <w:num w:numId="15">
    <w:abstractNumId w:val="2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2C2"/>
    <w:rsid w:val="000F1923"/>
    <w:rsid w:val="000F312B"/>
    <w:rsid w:val="0011570A"/>
    <w:rsid w:val="001E1907"/>
    <w:rsid w:val="002A16D2"/>
    <w:rsid w:val="003C3A9D"/>
    <w:rsid w:val="00437714"/>
    <w:rsid w:val="00807843"/>
    <w:rsid w:val="0094181D"/>
    <w:rsid w:val="0098518F"/>
    <w:rsid w:val="009A78A4"/>
    <w:rsid w:val="00A07B30"/>
    <w:rsid w:val="00A56CE1"/>
    <w:rsid w:val="00B502C2"/>
    <w:rsid w:val="00B841A7"/>
    <w:rsid w:val="00CA1291"/>
    <w:rsid w:val="00CA32C8"/>
    <w:rsid w:val="00CB0A02"/>
    <w:rsid w:val="00D42F7E"/>
    <w:rsid w:val="00D45BEF"/>
    <w:rsid w:val="00D7541F"/>
    <w:rsid w:val="00D863BB"/>
    <w:rsid w:val="00DB0FB6"/>
    <w:rsid w:val="00F62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8868F2"/>
  <w15:chartTrackingRefBased/>
  <w15:docId w15:val="{8AC74050-9DCD-FA46-97C9-56D849DD1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1157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on/Library/Containers/com.microsoft.Word/Data/Library/Application%20Support/Microsoft/Office/16.0/DTS/en-GB%7bB7B6CFE5-45F4-F44B-B56C-304096A62E4D%7d/%7bDC930F02-9C4F-5A46-9D1D-DF98AED727A7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{DC930F02-9C4F-5A46-9D1D-DF98AED727A7}tf10002086.dotx</Template>
  <TotalTime>1585</TotalTime>
  <Pages>7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 Misura Minduwara Kaluarachchi</dc:creator>
  <cp:keywords/>
  <dc:description/>
  <cp:lastModifiedBy>Don Misura Minduwara Kaluarachchi</cp:lastModifiedBy>
  <cp:revision>4</cp:revision>
  <dcterms:created xsi:type="dcterms:W3CDTF">2020-05-11T03:05:00Z</dcterms:created>
  <dcterms:modified xsi:type="dcterms:W3CDTF">2020-05-18T00:18:00Z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